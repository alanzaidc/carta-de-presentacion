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5051CC36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B427009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1839C14" wp14:editId="01076CFB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8ED566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1839C14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678ED566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ED0DAA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D60A976" w14:textId="5A452580" w:rsidR="003D1B71" w:rsidRPr="00665F95" w:rsidRDefault="00E525E9" w:rsidP="00310F17">
            <w:pPr>
              <w:pStyle w:val="Ttulo"/>
            </w:pPr>
            <w:r>
              <w:t>ALAN</w:t>
            </w:r>
            <w:r w:rsidR="003D1B71" w:rsidRPr="00665F95">
              <w:rPr>
                <w:lang w:bidi="es-ES"/>
              </w:rPr>
              <w:br/>
            </w:r>
            <w:r>
              <w:t xml:space="preserve">RAMIREZ CALDERON </w:t>
            </w:r>
          </w:p>
        </w:tc>
      </w:tr>
      <w:tr w:rsidR="003D1B71" w:rsidRPr="00CA16E3" w14:paraId="210B782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6D14243B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8BEEBDD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7D7F91D571DF4476B661DB1740EBDDB0"/>
              </w:placeholder>
              <w:temporary/>
              <w15:appearance w15:val="hidden"/>
            </w:sdtPr>
            <w:sdtEndPr/>
            <w:sdtContent>
              <w:p w14:paraId="0F6B3DA7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2028E445" w14:textId="039D0A9F" w:rsidR="003D1B71" w:rsidRPr="00665F95" w:rsidRDefault="00E525E9" w:rsidP="00665F95">
            <w:pPr>
              <w:pStyle w:val="Fechas"/>
              <w:spacing w:line="216" w:lineRule="auto"/>
            </w:pPr>
            <w:r>
              <w:t>04/04</w:t>
            </w:r>
            <w:r w:rsidR="00C37CF6">
              <w:t>/2019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 w:rsidR="00C37CF6">
              <w:t>19/08/2021</w:t>
            </w:r>
          </w:p>
          <w:p w14:paraId="5BC9F22C" w14:textId="0298E3DA" w:rsidR="003D1B71" w:rsidRPr="00665F95" w:rsidRDefault="00C37CF6" w:rsidP="00665F95">
            <w:pPr>
              <w:pStyle w:val="Experiencia"/>
              <w:spacing w:line="216" w:lineRule="auto"/>
            </w:pPr>
            <w:r>
              <w:t>AREAS PUBLICAS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>•</w:t>
            </w:r>
            <w:r>
              <w:rPr>
                <w:rStyle w:val="Textoennegrita"/>
                <w:rFonts w:eastAsia="Calibri"/>
                <w:lang w:bidi="es-ES"/>
              </w:rPr>
              <w:t xml:space="preserve"> </w:t>
            </w:r>
            <w:proofErr w:type="gramStart"/>
            <w:r>
              <w:rPr>
                <w:rStyle w:val="Textoennegrita"/>
                <w:rFonts w:eastAsia="Calibri"/>
                <w:lang w:bidi="es-ES"/>
              </w:rPr>
              <w:t>SUPERVISOR</w:t>
            </w:r>
            <w:r w:rsidR="003D1B71" w:rsidRPr="00C37CF6">
              <w:rPr>
                <w:rStyle w:val="Textoennegrita"/>
                <w:rFonts w:eastAsia="Calibri"/>
                <w:b w:val="0"/>
                <w:bCs w:val="0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</w:t>
            </w:r>
            <w:proofErr w:type="gramEnd"/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t>HOTEL DORADOS CONVENTIONS Y RESORT</w:t>
            </w:r>
          </w:p>
          <w:p w14:paraId="6D5C6A48" w14:textId="5F664FB7" w:rsidR="003D1B71" w:rsidRPr="00665F95" w:rsidRDefault="00C37CF6" w:rsidP="00665F95">
            <w:pPr>
              <w:pStyle w:val="Fechas"/>
              <w:spacing w:line="216" w:lineRule="auto"/>
            </w:pPr>
            <w:r>
              <w:t>08/09/2022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08/11/2022</w:t>
            </w:r>
          </w:p>
          <w:p w14:paraId="0D66465E" w14:textId="5DA77D56" w:rsidR="003D1B71" w:rsidRPr="00665F95" w:rsidRDefault="00C37CF6" w:rsidP="00665F95">
            <w:pPr>
              <w:pStyle w:val="Experiencia"/>
              <w:spacing w:line="216" w:lineRule="auto"/>
            </w:pPr>
            <w:r>
              <w:t>ATENCION A CLIENTE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DULCERIA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CINEPOLIS</w:t>
            </w:r>
          </w:p>
          <w:p w14:paraId="27A64184" w14:textId="52ECBC5E" w:rsidR="003D1B71" w:rsidRPr="00665F95" w:rsidRDefault="00C37CF6" w:rsidP="00665F95">
            <w:pPr>
              <w:pStyle w:val="Fechas"/>
              <w:spacing w:line="216" w:lineRule="auto"/>
            </w:pPr>
            <w:r>
              <w:t>10/05/2023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19/08/2025</w:t>
            </w:r>
          </w:p>
          <w:p w14:paraId="302C35BA" w14:textId="5EAD1EDD" w:rsidR="003D1B71" w:rsidRPr="00665F95" w:rsidRDefault="00C37CF6" w:rsidP="00665F95">
            <w:pPr>
              <w:pStyle w:val="Experiencia"/>
              <w:spacing w:line="216" w:lineRule="auto"/>
            </w:pPr>
            <w:r>
              <w:t>ATENCION A CLIENTE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MESERO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MIGAS JUAN GONZALEZ</w:t>
            </w:r>
          </w:p>
          <w:p w14:paraId="2B15F311" w14:textId="61CA1C2A" w:rsidR="003D1B71" w:rsidRPr="00665F95" w:rsidRDefault="00C37CF6" w:rsidP="00665F95">
            <w:pPr>
              <w:spacing w:line="216" w:lineRule="auto"/>
            </w:pPr>
            <w:r>
              <w:t>ATENCION O RELACION DIRECTA CON LOS CLIENTES PARA RESOLUCION DE PROBLEMAS U OFRECER ALGUN SERVICIO</w:t>
            </w:r>
          </w:p>
          <w:sdt>
            <w:sdtPr>
              <w:id w:val="-1554227259"/>
              <w:placeholder>
                <w:docPart w:val="6B51C9160B9D45499DC632933A356589"/>
              </w:placeholder>
              <w:temporary/>
              <w:showingPlcHdr/>
              <w15:appearance w15:val="hidden"/>
            </w:sdtPr>
            <w:sdtEndPr/>
            <w:sdtContent>
              <w:p w14:paraId="041AAC7F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E582509" w14:textId="645BFEF8" w:rsidR="003D1B71" w:rsidRPr="00665F95" w:rsidRDefault="00C37CF6" w:rsidP="00665F95">
            <w:pPr>
              <w:pStyle w:val="Nombredelaescuela"/>
              <w:spacing w:line="216" w:lineRule="auto"/>
            </w:pPr>
            <w:r>
              <w:t>ESCA SANTO TOMAS</w:t>
            </w:r>
            <w:r w:rsidR="003D1B71" w:rsidRPr="00665F95">
              <w:rPr>
                <w:lang w:bidi="es-ES"/>
              </w:rPr>
              <w:t xml:space="preserve">, </w:t>
            </w:r>
            <w:r>
              <w:t>CIUDAD DE MEXICO</w:t>
            </w:r>
          </w:p>
          <w:p w14:paraId="669173C7" w14:textId="0FB8DCE0" w:rsidR="003D1B71" w:rsidRDefault="00C37CF6" w:rsidP="00665F95">
            <w:pPr>
              <w:pStyle w:val="Listaconvietas"/>
              <w:spacing w:line="216" w:lineRule="auto"/>
            </w:pPr>
            <w:r>
              <w:t>PROMEDIO GENERAL DE 8.6</w:t>
            </w:r>
          </w:p>
          <w:p w14:paraId="41FE3EB6" w14:textId="3E4F9F11" w:rsidR="00C37CF6" w:rsidRPr="00665F95" w:rsidRDefault="00C37CF6" w:rsidP="00665F95">
            <w:pPr>
              <w:pStyle w:val="Listaconvietas"/>
              <w:spacing w:line="216" w:lineRule="auto"/>
            </w:pPr>
            <w:r>
              <w:t>CON HABILIDADES DIRECTAS EN LAS MATERIAS DE CONTABILIDAD</w:t>
            </w:r>
          </w:p>
          <w:sdt>
            <w:sdtPr>
              <w:id w:val="1374043770"/>
              <w:placeholder>
                <w:docPart w:val="EFFF6EC5EFE046AC8CB8EDA7EA7607EB"/>
              </w:placeholder>
              <w:temporary/>
              <w:showingPlcHdr/>
              <w15:appearance w15:val="hidden"/>
            </w:sdtPr>
            <w:sdtEndPr/>
            <w:sdtContent>
              <w:p w14:paraId="0416E047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14:paraId="6B269E05" w14:textId="53EA6B32" w:rsidR="003D1B71" w:rsidRDefault="00C37CF6" w:rsidP="00665F95">
            <w:pPr>
              <w:spacing w:line="216" w:lineRule="auto"/>
            </w:pPr>
            <w:r>
              <w:t xml:space="preserve">LICENCIADA </w:t>
            </w:r>
            <w:proofErr w:type="gramStart"/>
            <w:r>
              <w:t xml:space="preserve">KARINA </w:t>
            </w:r>
            <w:r w:rsidR="00F565D0">
              <w:t>,</w:t>
            </w:r>
            <w:proofErr w:type="gramEnd"/>
            <w:r w:rsidR="00F565D0">
              <w:t xml:space="preserve"> RECURSOS HUMANOS, MIGAS  5559698505</w:t>
            </w:r>
          </w:p>
          <w:p w14:paraId="7CA6AB6D" w14:textId="54EE8C48" w:rsidR="00F565D0" w:rsidRPr="00665F95" w:rsidRDefault="00F565D0" w:rsidP="00665F95">
            <w:pPr>
              <w:spacing w:line="216" w:lineRule="auto"/>
              <w:rPr>
                <w:sz w:val="24"/>
                <w:szCs w:val="24"/>
              </w:rPr>
            </w:pPr>
            <w:r>
              <w:t>LICENCIADO JOSE LUIS , RECURSOS HUMANOS, HOTEL DORADOS 5566707744</w:t>
            </w:r>
          </w:p>
        </w:tc>
      </w:tr>
      <w:tr w:rsidR="003D1B71" w:rsidRPr="00CA16E3" w14:paraId="090D6595" w14:textId="77777777" w:rsidTr="003D1B71">
        <w:trPr>
          <w:trHeight w:val="1164"/>
        </w:trPr>
        <w:tc>
          <w:tcPr>
            <w:tcW w:w="720" w:type="dxa"/>
          </w:tcPr>
          <w:p w14:paraId="500E0853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56237E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407C4B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91300A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1065D80" w14:textId="77777777" w:rsidTr="003D1B71">
        <w:trPr>
          <w:trHeight w:val="543"/>
        </w:trPr>
        <w:tc>
          <w:tcPr>
            <w:tcW w:w="720" w:type="dxa"/>
          </w:tcPr>
          <w:p w14:paraId="61FEC73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2D6AC4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4EC9820" wp14:editId="5394CD48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3A43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7659641" w14:textId="067E571B" w:rsidR="003D1B71" w:rsidRPr="00CA16E3" w:rsidRDefault="00E525E9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Bugambilia</w:t>
            </w:r>
            <w:proofErr w:type="spellEnd"/>
            <w:r>
              <w:rPr>
                <w:lang w:val="es-ES_tradnl"/>
              </w:rPr>
              <w:t xml:space="preserve"> 06, Juan </w:t>
            </w:r>
            <w:proofErr w:type="spellStart"/>
            <w:r>
              <w:rPr>
                <w:lang w:val="es-ES_tradnl"/>
              </w:rPr>
              <w:t>Gonzalez</w:t>
            </w:r>
            <w:proofErr w:type="spellEnd"/>
          </w:p>
          <w:p w14:paraId="2F42062B" w14:textId="1D026773" w:rsidR="003D1B71" w:rsidRPr="00CA16E3" w:rsidRDefault="00E525E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Ciudad de </w:t>
            </w:r>
            <w:proofErr w:type="spellStart"/>
            <w:r>
              <w:rPr>
                <w:lang w:val="es-ES_tradnl"/>
              </w:rPr>
              <w:t>mexico</w:t>
            </w:r>
            <w:proofErr w:type="spellEnd"/>
            <w:r>
              <w:rPr>
                <w:lang w:val="es-ES_tradnl"/>
              </w:rPr>
              <w:t xml:space="preserve"> ,07410</w:t>
            </w:r>
          </w:p>
        </w:tc>
        <w:tc>
          <w:tcPr>
            <w:tcW w:w="423" w:type="dxa"/>
            <w:vMerge/>
          </w:tcPr>
          <w:p w14:paraId="12F36F3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FFDA74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03E392" w14:textId="77777777" w:rsidTr="003D1B71">
        <w:trPr>
          <w:trHeight w:val="183"/>
        </w:trPr>
        <w:tc>
          <w:tcPr>
            <w:tcW w:w="720" w:type="dxa"/>
          </w:tcPr>
          <w:p w14:paraId="4C3DDF20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A5B07A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B70411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C7CEFB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70B2516" w14:textId="77777777" w:rsidTr="003D1B71">
        <w:trPr>
          <w:trHeight w:val="624"/>
        </w:trPr>
        <w:tc>
          <w:tcPr>
            <w:tcW w:w="720" w:type="dxa"/>
          </w:tcPr>
          <w:p w14:paraId="303E071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6A30041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E941757" wp14:editId="62502E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91578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4DB1CA" w14:textId="3C59CBA8" w:rsidR="003D1B71" w:rsidRPr="00CA16E3" w:rsidRDefault="00E525E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7351845729</w:t>
            </w:r>
          </w:p>
        </w:tc>
        <w:tc>
          <w:tcPr>
            <w:tcW w:w="423" w:type="dxa"/>
            <w:vMerge/>
          </w:tcPr>
          <w:p w14:paraId="2DAA71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ECCEF7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4BEF84" w14:textId="77777777" w:rsidTr="003D1B71">
        <w:trPr>
          <w:trHeight w:val="183"/>
        </w:trPr>
        <w:tc>
          <w:tcPr>
            <w:tcW w:w="720" w:type="dxa"/>
          </w:tcPr>
          <w:p w14:paraId="219A7EDB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F01646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376DE1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23354D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BE65823" w14:textId="77777777" w:rsidTr="003D1B71">
        <w:trPr>
          <w:trHeight w:val="633"/>
        </w:trPr>
        <w:tc>
          <w:tcPr>
            <w:tcW w:w="720" w:type="dxa"/>
          </w:tcPr>
          <w:p w14:paraId="1A30623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34817E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902E969" wp14:editId="3FC1285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2CD6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2588A60" w14:textId="046EE1D9" w:rsidR="003D1B71" w:rsidRPr="00CA16E3" w:rsidRDefault="00E525E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zaidalanc@gmail.com</w:t>
            </w:r>
          </w:p>
        </w:tc>
        <w:tc>
          <w:tcPr>
            <w:tcW w:w="423" w:type="dxa"/>
            <w:vMerge/>
          </w:tcPr>
          <w:p w14:paraId="49C1694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BF0B1E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75F9C8" w14:textId="77777777" w:rsidTr="003D1B71">
        <w:trPr>
          <w:trHeight w:val="174"/>
        </w:trPr>
        <w:tc>
          <w:tcPr>
            <w:tcW w:w="720" w:type="dxa"/>
          </w:tcPr>
          <w:p w14:paraId="4ED039C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544E23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5EA6C21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E7137C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A432E34" w14:textId="77777777" w:rsidTr="003D1B71">
        <w:trPr>
          <w:trHeight w:val="633"/>
        </w:trPr>
        <w:tc>
          <w:tcPr>
            <w:tcW w:w="720" w:type="dxa"/>
          </w:tcPr>
          <w:p w14:paraId="00FC266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591DF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034E76B" wp14:editId="389EE9F5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EAE1D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9DF9EEB" w14:textId="072AD89C" w:rsidR="003D1B71" w:rsidRPr="00CA16E3" w:rsidRDefault="00E525E9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ALAN RAMIREZ </w:t>
            </w:r>
          </w:p>
        </w:tc>
        <w:tc>
          <w:tcPr>
            <w:tcW w:w="423" w:type="dxa"/>
            <w:vMerge/>
          </w:tcPr>
          <w:p w14:paraId="22E06AED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672B98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618D773" w14:textId="77777777" w:rsidTr="00665F95">
        <w:trPr>
          <w:trHeight w:val="4071"/>
        </w:trPr>
        <w:tc>
          <w:tcPr>
            <w:tcW w:w="720" w:type="dxa"/>
          </w:tcPr>
          <w:p w14:paraId="0E505E68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C42634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59E71D5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25D733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220E168B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252D6" w14:textId="77777777" w:rsidR="00FB0EEE" w:rsidRDefault="00FB0EEE" w:rsidP="00590471">
      <w:r>
        <w:separator/>
      </w:r>
    </w:p>
  </w:endnote>
  <w:endnote w:type="continuationSeparator" w:id="0">
    <w:p w14:paraId="6D8CDA97" w14:textId="77777777" w:rsidR="00FB0EEE" w:rsidRDefault="00FB0EE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2496D" w14:textId="77777777" w:rsidR="00FB0EEE" w:rsidRDefault="00FB0EEE" w:rsidP="00590471">
      <w:r>
        <w:separator/>
      </w:r>
    </w:p>
  </w:footnote>
  <w:footnote w:type="continuationSeparator" w:id="0">
    <w:p w14:paraId="66C68947" w14:textId="77777777" w:rsidR="00FB0EEE" w:rsidRDefault="00FB0EE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1032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9905610" wp14:editId="01424CF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CA776A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E9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37CF6"/>
    <w:rsid w:val="00CA16E3"/>
    <w:rsid w:val="00CE1E3D"/>
    <w:rsid w:val="00D0373F"/>
    <w:rsid w:val="00D053FA"/>
    <w:rsid w:val="00DC3F0A"/>
    <w:rsid w:val="00E26AED"/>
    <w:rsid w:val="00E525E9"/>
    <w:rsid w:val="00E73AB8"/>
    <w:rsid w:val="00E90A60"/>
    <w:rsid w:val="00ED47F7"/>
    <w:rsid w:val="00EE7E09"/>
    <w:rsid w:val="00F0223C"/>
    <w:rsid w:val="00F20161"/>
    <w:rsid w:val="00F3235D"/>
    <w:rsid w:val="00F32393"/>
    <w:rsid w:val="00F565D0"/>
    <w:rsid w:val="00F878BD"/>
    <w:rsid w:val="00FB0EE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25349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F2CB572C-D597-49B0-81A2-8CA7D309C4D0%7d\%7b0064D478-4CBC-4468-8A4E-25DEFC721166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7F91D571DF4476B661DB1740EBDD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EB388E-CE91-4F70-BB1A-0FBDB15F1B9D}"/>
      </w:docPartPr>
      <w:docPartBody>
        <w:p w:rsidR="00000000" w:rsidRDefault="00974865">
          <w:pPr>
            <w:pStyle w:val="7D7F91D571DF4476B661DB1740EBDDB0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6B51C9160B9D45499DC632933A356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2BB756-4A9A-45D4-8E60-01F8525D0A1E}"/>
      </w:docPartPr>
      <w:docPartBody>
        <w:p w:rsidR="00000000" w:rsidRDefault="00974865">
          <w:pPr>
            <w:pStyle w:val="6B51C9160B9D45499DC632933A356589"/>
          </w:pPr>
          <w:r w:rsidRPr="00F20161">
            <w:t>Formación</w:t>
          </w:r>
        </w:p>
      </w:docPartBody>
    </w:docPart>
    <w:docPart>
      <w:docPartPr>
        <w:name w:val="EFFF6EC5EFE046AC8CB8EDA7EA760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810E62-B616-4604-B51D-2D6D620517B5}"/>
      </w:docPartPr>
      <w:docPartBody>
        <w:p w:rsidR="00000000" w:rsidRDefault="00974865">
          <w:pPr>
            <w:pStyle w:val="EFFF6EC5EFE046AC8CB8EDA7EA7607EB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865"/>
    <w:rsid w:val="0097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9AACE446EB4D3B98E28C72414746CF">
    <w:name w:val="0E9AACE446EB4D3B98E28C72414746CF"/>
  </w:style>
  <w:style w:type="paragraph" w:customStyle="1" w:styleId="D02434700EFC4F9690856423BA9F6CC1">
    <w:name w:val="D02434700EFC4F9690856423BA9F6CC1"/>
  </w:style>
  <w:style w:type="paragraph" w:customStyle="1" w:styleId="7D7F91D571DF4476B661DB1740EBDDB0">
    <w:name w:val="7D7F91D571DF4476B661DB1740EBDDB0"/>
  </w:style>
  <w:style w:type="paragraph" w:customStyle="1" w:styleId="3A97BECB5E0249078380044FE55FA8D8">
    <w:name w:val="3A97BECB5E0249078380044FE55FA8D8"/>
  </w:style>
  <w:style w:type="paragraph" w:customStyle="1" w:styleId="BAEEE96B14DA4C1D9D38C8BE88AD2F57">
    <w:name w:val="BAEEE96B14DA4C1D9D38C8BE88AD2F57"/>
  </w:style>
  <w:style w:type="paragraph" w:customStyle="1" w:styleId="CBFA0579F8A84B4288DB293ACC87DBF4">
    <w:name w:val="CBFA0579F8A84B4288DB293ACC87DBF4"/>
  </w:style>
  <w:style w:type="paragraph" w:customStyle="1" w:styleId="E73A681055B94D2C86EA8D133D18F5F3">
    <w:name w:val="E73A681055B94D2C86EA8D133D18F5F3"/>
  </w:style>
  <w:style w:type="paragraph" w:customStyle="1" w:styleId="0B58EA8272D148C1AAF4426379682E14">
    <w:name w:val="0B58EA8272D148C1AAF4426379682E14"/>
  </w:style>
  <w:style w:type="paragraph" w:customStyle="1" w:styleId="CC28C1CB84E640A9BEF01B33D1BDB2C8">
    <w:name w:val="CC28C1CB84E640A9BEF01B33D1BDB2C8"/>
  </w:style>
  <w:style w:type="paragraph" w:customStyle="1" w:styleId="8685D57570CD4135808139C12BB9B9A2">
    <w:name w:val="8685D57570CD4135808139C12BB9B9A2"/>
  </w:style>
  <w:style w:type="paragraph" w:customStyle="1" w:styleId="A60E7240437C49629022777725381F26">
    <w:name w:val="A60E7240437C49629022777725381F26"/>
  </w:style>
  <w:style w:type="paragraph" w:customStyle="1" w:styleId="7670CBB55FD6409BA9A21776790BD52F">
    <w:name w:val="7670CBB55FD6409BA9A21776790BD52F"/>
  </w:style>
  <w:style w:type="paragraph" w:customStyle="1" w:styleId="380143AAB0814D47BB5F2C39813FD5A0">
    <w:name w:val="380143AAB0814D47BB5F2C39813FD5A0"/>
  </w:style>
  <w:style w:type="paragraph" w:customStyle="1" w:styleId="4B40C620B74144CEA56D9273C8F19763">
    <w:name w:val="4B40C620B74144CEA56D9273C8F19763"/>
  </w:style>
  <w:style w:type="paragraph" w:customStyle="1" w:styleId="ADD63CC2110F4613AB88460C775154C0">
    <w:name w:val="ADD63CC2110F4613AB88460C775154C0"/>
  </w:style>
  <w:style w:type="paragraph" w:customStyle="1" w:styleId="9427326E503D4EC29D93323E73772043">
    <w:name w:val="9427326E503D4EC29D93323E73772043"/>
  </w:style>
  <w:style w:type="paragraph" w:customStyle="1" w:styleId="6042CD9B7D3B42E785F9F22EB1FD9CBA">
    <w:name w:val="6042CD9B7D3B42E785F9F22EB1FD9CBA"/>
  </w:style>
  <w:style w:type="paragraph" w:customStyle="1" w:styleId="A2C9F76974BA4CF28B54D91714B02903">
    <w:name w:val="A2C9F76974BA4CF28B54D91714B02903"/>
  </w:style>
  <w:style w:type="paragraph" w:customStyle="1" w:styleId="86F70FDE093341A79AACE55D366032DF">
    <w:name w:val="86F70FDE093341A79AACE55D366032DF"/>
  </w:style>
  <w:style w:type="paragraph" w:customStyle="1" w:styleId="6B51C9160B9D45499DC632933A356589">
    <w:name w:val="6B51C9160B9D45499DC632933A356589"/>
  </w:style>
  <w:style w:type="paragraph" w:customStyle="1" w:styleId="BD3EABB6180245F69417B90AFC662DBF">
    <w:name w:val="BD3EABB6180245F69417B90AFC662DBF"/>
  </w:style>
  <w:style w:type="paragraph" w:customStyle="1" w:styleId="408E7CAD31AC42D88D41EA47A9A1BFA2">
    <w:name w:val="408E7CAD31AC42D88D41EA47A9A1BFA2"/>
  </w:style>
  <w:style w:type="paragraph" w:customStyle="1" w:styleId="EDF954DCB2C24AFB8C259E358596B7FD">
    <w:name w:val="EDF954DCB2C24AFB8C259E358596B7FD"/>
  </w:style>
  <w:style w:type="paragraph" w:customStyle="1" w:styleId="F68D0C09FF9341E4839CAF530E648CBC">
    <w:name w:val="F68D0C09FF9341E4839CAF530E648CBC"/>
  </w:style>
  <w:style w:type="paragraph" w:customStyle="1" w:styleId="FCCDB3C8EC8045658860B8AD2864CEB2">
    <w:name w:val="FCCDB3C8EC8045658860B8AD2864CEB2"/>
  </w:style>
  <w:style w:type="paragraph" w:customStyle="1" w:styleId="F6A3F5B610B3402989444FCD9F4ABB39">
    <w:name w:val="F6A3F5B610B3402989444FCD9F4ABB39"/>
  </w:style>
  <w:style w:type="paragraph" w:customStyle="1" w:styleId="BC97086FA9354813A1262894937103BE">
    <w:name w:val="BC97086FA9354813A1262894937103BE"/>
  </w:style>
  <w:style w:type="paragraph" w:customStyle="1" w:styleId="EFFF6EC5EFE046AC8CB8EDA7EA7607EB">
    <w:name w:val="EFFF6EC5EFE046AC8CB8EDA7EA7607EB"/>
  </w:style>
  <w:style w:type="paragraph" w:customStyle="1" w:styleId="1E944DA37E0D4B7EBD1F41BD03C6A471">
    <w:name w:val="1E944DA37E0D4B7EBD1F41BD03C6A471"/>
  </w:style>
  <w:style w:type="paragraph" w:customStyle="1" w:styleId="E1494AFBA94D4FE797D6CD389FE3F149">
    <w:name w:val="E1494AFBA94D4FE797D6CD389FE3F149"/>
  </w:style>
  <w:style w:type="paragraph" w:customStyle="1" w:styleId="4AEF85007DFA42139C8E9B0A6A7C387C">
    <w:name w:val="4AEF85007DFA42139C8E9B0A6A7C387C"/>
  </w:style>
  <w:style w:type="paragraph" w:customStyle="1" w:styleId="594F373F86E84D70A741475C323237AF">
    <w:name w:val="594F373F86E84D70A741475C323237AF"/>
  </w:style>
  <w:style w:type="paragraph" w:customStyle="1" w:styleId="BC6C22CA3B42478092B604122B04F9BA">
    <w:name w:val="BC6C22CA3B42478092B604122B04F9BA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DC9FC413832A49DA9F4575697AD12D6E">
    <w:name w:val="DC9FC413832A49DA9F4575697AD12D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{0064D478-4CBC-4468-8A4E-25DEFC721166}tf78128832_win32</Template>
  <TotalTime>0</TotalTime>
  <Pages>1</Pages>
  <Words>119</Words>
  <Characters>660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2025-09-09T16:04:00Z</dcterms:created>
  <dcterms:modified xsi:type="dcterms:W3CDTF">2025-09-09T16:27:00Z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